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9D1C" w14:textId="10B52583" w:rsidR="00DE1442" w:rsidRPr="00B841F5" w:rsidRDefault="00AE0B59" w:rsidP="00B841F5">
      <w:pPr>
        <w:pStyle w:val="Heading2"/>
        <w:rPr>
          <w:sz w:val="36"/>
          <w:szCs w:val="32"/>
        </w:rPr>
      </w:pPr>
      <w:r>
        <w:rPr>
          <w:rFonts w:cstheme="majorHAnsi"/>
          <w:sz w:val="36"/>
          <w:szCs w:val="32"/>
        </w:rPr>
        <w:t>Initiate</w:t>
      </w:r>
      <w:r w:rsidR="007D0687">
        <w:rPr>
          <w:rFonts w:cstheme="majorHAnsi"/>
          <w:sz w:val="36"/>
          <w:szCs w:val="32"/>
        </w:rPr>
        <w:t xml:space="preserve"> Tickets </w:t>
      </w:r>
      <w:r w:rsidR="001008FC">
        <w:rPr>
          <w:rFonts w:cstheme="majorHAnsi"/>
          <w:sz w:val="36"/>
          <w:szCs w:val="32"/>
        </w:rPr>
        <w:t>for Work Activity</w:t>
      </w:r>
    </w:p>
    <w:p w14:paraId="3F21D2B2" w14:textId="77777777" w:rsidR="002F753A" w:rsidRDefault="002F753A" w:rsidP="002F753A"/>
    <w:p w14:paraId="0FC556C6" w14:textId="349BC343" w:rsidR="00A42ECC" w:rsidRDefault="00472BFF" w:rsidP="00A42ECC">
      <w:pPr>
        <w:pStyle w:val="ListParagraph"/>
        <w:numPr>
          <w:ilvl w:val="0"/>
          <w:numId w:val="7"/>
        </w:numPr>
      </w:pPr>
      <w:r>
        <w:t xml:space="preserve">The application will enable customer success team </w:t>
      </w:r>
      <w:r w:rsidR="00CF0617">
        <w:t xml:space="preserve">to log all </w:t>
      </w:r>
      <w:r w:rsidR="00A12819">
        <w:t>tickets</w:t>
      </w:r>
      <w:r w:rsidR="00DE38B3">
        <w:t xml:space="preserve"> for work </w:t>
      </w:r>
      <w:r w:rsidR="00E36878">
        <w:t xml:space="preserve">tracking for </w:t>
      </w:r>
      <w:r w:rsidR="00DE38B3">
        <w:t>completion to tech delivery team.</w:t>
      </w:r>
      <w:r w:rsidR="00CF0617">
        <w:t xml:space="preserve"> </w:t>
      </w:r>
      <w:r w:rsidR="00577E9F">
        <w:t>The tickets could also be logged by tech delivery team for recording work activities</w:t>
      </w:r>
      <w:r w:rsidR="00E36878">
        <w:t xml:space="preserve"> which need to be </w:t>
      </w:r>
      <w:r w:rsidR="008014B6">
        <w:t>recorded and tracked</w:t>
      </w:r>
      <w:r w:rsidR="00CF0617">
        <w:t xml:space="preserve">. They will </w:t>
      </w:r>
      <w:r w:rsidR="00A42ECC">
        <w:t xml:space="preserve">record the </w:t>
      </w:r>
      <w:r w:rsidR="00B7459D">
        <w:t>following -</w:t>
      </w:r>
    </w:p>
    <w:p w14:paraId="059146D3" w14:textId="3B76DFC9" w:rsidR="00B7459D" w:rsidRDefault="00827EF0" w:rsidP="00052CF6">
      <w:pPr>
        <w:pStyle w:val="ListParagraph"/>
        <w:numPr>
          <w:ilvl w:val="0"/>
          <w:numId w:val="8"/>
        </w:numPr>
      </w:pPr>
      <w:r>
        <w:t>t</w:t>
      </w:r>
      <w:r w:rsidR="0096787B">
        <w:t>icket</w:t>
      </w:r>
      <w:r w:rsidR="00CC08C8">
        <w:t xml:space="preserve"> id</w:t>
      </w:r>
    </w:p>
    <w:p w14:paraId="4667FE3E" w14:textId="70ABB024" w:rsidR="00052CF6" w:rsidRDefault="00A42ECC" w:rsidP="00052CF6">
      <w:pPr>
        <w:pStyle w:val="ListParagraph"/>
        <w:numPr>
          <w:ilvl w:val="0"/>
          <w:numId w:val="8"/>
        </w:numPr>
      </w:pPr>
      <w:r>
        <w:t>date and time</w:t>
      </w:r>
    </w:p>
    <w:p w14:paraId="78C58447" w14:textId="104964C3" w:rsidR="006B2C49" w:rsidRDefault="009414D3" w:rsidP="00052CF6">
      <w:pPr>
        <w:pStyle w:val="ListParagraph"/>
        <w:numPr>
          <w:ilvl w:val="0"/>
          <w:numId w:val="8"/>
        </w:numPr>
      </w:pPr>
      <w:r>
        <w:t>initiator</w:t>
      </w:r>
      <w:r w:rsidR="006B2C49">
        <w:t xml:space="preserve"> nam</w:t>
      </w:r>
      <w:r w:rsidR="00244BB0">
        <w:t xml:space="preserve">e </w:t>
      </w:r>
    </w:p>
    <w:p w14:paraId="30F90C88" w14:textId="06242F65" w:rsidR="00244BB0" w:rsidRDefault="009414D3" w:rsidP="00052CF6">
      <w:pPr>
        <w:pStyle w:val="ListParagraph"/>
        <w:numPr>
          <w:ilvl w:val="0"/>
          <w:numId w:val="8"/>
        </w:numPr>
      </w:pPr>
      <w:r>
        <w:t>initiator</w:t>
      </w:r>
      <w:r w:rsidR="006B2C49">
        <w:t xml:space="preserve"> group name (e.g. BU name)</w:t>
      </w:r>
    </w:p>
    <w:p w14:paraId="366108B5" w14:textId="1A0B71E0" w:rsidR="0023015B" w:rsidRDefault="0023015B" w:rsidP="00052CF6">
      <w:pPr>
        <w:pStyle w:val="ListParagraph"/>
        <w:numPr>
          <w:ilvl w:val="0"/>
          <w:numId w:val="8"/>
        </w:numPr>
      </w:pPr>
      <w:r>
        <w:t xml:space="preserve">initiator project name (e.g. </w:t>
      </w:r>
      <w:r w:rsidR="00A37D3E">
        <w:t>Airtel, etc.)</w:t>
      </w:r>
    </w:p>
    <w:p w14:paraId="2D45EC0B" w14:textId="5172227C" w:rsidR="00244BB0" w:rsidRDefault="00827EF0" w:rsidP="00052CF6">
      <w:pPr>
        <w:pStyle w:val="ListParagraph"/>
        <w:numPr>
          <w:ilvl w:val="0"/>
          <w:numId w:val="8"/>
        </w:numPr>
      </w:pPr>
      <w:r>
        <w:t xml:space="preserve">ticket </w:t>
      </w:r>
      <w:r w:rsidR="00244BB0">
        <w:t>type (</w:t>
      </w:r>
      <w:r w:rsidR="00F7412B">
        <w:t>support</w:t>
      </w:r>
      <w:r w:rsidR="0060249F">
        <w:t xml:space="preserve"> </w:t>
      </w:r>
      <w:r w:rsidR="00244BB0">
        <w:t xml:space="preserve">issue, </w:t>
      </w:r>
      <w:r w:rsidR="0060249F">
        <w:t xml:space="preserve">new </w:t>
      </w:r>
      <w:r w:rsidR="000E0561">
        <w:t>requirement</w:t>
      </w:r>
      <w:r w:rsidR="00244BB0">
        <w:t>)</w:t>
      </w:r>
    </w:p>
    <w:p w14:paraId="4612F0F0" w14:textId="69600448" w:rsidR="00C870B9" w:rsidRDefault="00827EF0" w:rsidP="00052CF6">
      <w:pPr>
        <w:pStyle w:val="ListParagraph"/>
        <w:numPr>
          <w:ilvl w:val="0"/>
          <w:numId w:val="8"/>
        </w:numPr>
      </w:pPr>
      <w:r>
        <w:t xml:space="preserve">ticket </w:t>
      </w:r>
      <w:r w:rsidR="00BE2E5A">
        <w:t xml:space="preserve">category </w:t>
      </w:r>
      <w:r w:rsidR="004F1BBE">
        <w:t xml:space="preserve">(e.g. </w:t>
      </w:r>
      <w:r w:rsidR="00DD0D1E">
        <w:t>A</w:t>
      </w:r>
      <w:r w:rsidR="009730A2">
        <w:t>WS</w:t>
      </w:r>
      <w:r w:rsidR="00DD0D1E">
        <w:t>, etc.</w:t>
      </w:r>
      <w:r w:rsidR="004F1BBE">
        <w:t>)</w:t>
      </w:r>
    </w:p>
    <w:p w14:paraId="4076D872" w14:textId="0B9D7A80" w:rsidR="00993A7B" w:rsidRDefault="00827EF0" w:rsidP="00052CF6">
      <w:pPr>
        <w:pStyle w:val="ListParagraph"/>
        <w:numPr>
          <w:ilvl w:val="0"/>
          <w:numId w:val="8"/>
        </w:numPr>
      </w:pPr>
      <w:r>
        <w:t xml:space="preserve">ticket </w:t>
      </w:r>
      <w:r w:rsidR="00993A7B">
        <w:t>sub-category (e.g. AWS access, etc.)</w:t>
      </w:r>
    </w:p>
    <w:p w14:paraId="0C386F74" w14:textId="611227F6" w:rsidR="000E10FE" w:rsidRDefault="00A6623E" w:rsidP="00052CF6">
      <w:pPr>
        <w:pStyle w:val="ListParagraph"/>
        <w:numPr>
          <w:ilvl w:val="0"/>
          <w:numId w:val="8"/>
        </w:numPr>
      </w:pPr>
      <w:r>
        <w:t xml:space="preserve">ticket </w:t>
      </w:r>
      <w:r w:rsidR="000D230E">
        <w:t>description</w:t>
      </w:r>
      <w:r>
        <w:t xml:space="preserve"> (e.g. template </w:t>
      </w:r>
      <w:r w:rsidR="009439E9">
        <w:t>of text inputs)</w:t>
      </w:r>
    </w:p>
    <w:p w14:paraId="098F98F8" w14:textId="7E5CE173" w:rsidR="006A2EAA" w:rsidRDefault="00EF0B89" w:rsidP="00875601">
      <w:pPr>
        <w:pStyle w:val="ListParagraph"/>
        <w:numPr>
          <w:ilvl w:val="0"/>
          <w:numId w:val="8"/>
        </w:numPr>
      </w:pPr>
      <w:r>
        <w:t>ticket attachments</w:t>
      </w:r>
      <w:r w:rsidR="00972225">
        <w:t xml:space="preserve"> (e.g. data file</w:t>
      </w:r>
      <w:r w:rsidR="00962316">
        <w:t>, BRD</w:t>
      </w:r>
      <w:r w:rsidR="00972225">
        <w:t>)</w:t>
      </w:r>
    </w:p>
    <w:p w14:paraId="176B09CE" w14:textId="77777777" w:rsidR="00B52B3A" w:rsidRDefault="00C6603C" w:rsidP="00052CF6">
      <w:pPr>
        <w:pStyle w:val="ListParagraph"/>
        <w:numPr>
          <w:ilvl w:val="0"/>
          <w:numId w:val="8"/>
        </w:numPr>
      </w:pPr>
      <w:r>
        <w:t xml:space="preserve">ticket </w:t>
      </w:r>
      <w:r w:rsidR="006F75D0">
        <w:t>estimat</w:t>
      </w:r>
      <w:r w:rsidR="00D81D55">
        <w:t xml:space="preserve">ed duration </w:t>
      </w:r>
      <w:r w:rsidR="00B52B3A">
        <w:t xml:space="preserve">(e.g. 4 </w:t>
      </w:r>
      <w:proofErr w:type="spellStart"/>
      <w:r w:rsidR="00B52B3A">
        <w:t>hrs</w:t>
      </w:r>
      <w:proofErr w:type="spellEnd"/>
      <w:r w:rsidR="00B52B3A">
        <w:t xml:space="preserve">) </w:t>
      </w:r>
    </w:p>
    <w:p w14:paraId="04CFB880" w14:textId="2118522F" w:rsidR="00F52B12" w:rsidRDefault="00B42469" w:rsidP="00052CF6">
      <w:pPr>
        <w:pStyle w:val="ListParagraph"/>
        <w:numPr>
          <w:ilvl w:val="0"/>
          <w:numId w:val="8"/>
        </w:numPr>
      </w:pPr>
      <w:r>
        <w:t>resolution</w:t>
      </w:r>
      <w:r w:rsidR="006F75D0">
        <w:t xml:space="preserve"> </w:t>
      </w:r>
      <w:r w:rsidR="00F52B12">
        <w:t>SPOC name</w:t>
      </w:r>
    </w:p>
    <w:p w14:paraId="17D6A7C0" w14:textId="24E3B8D7" w:rsidR="00F52B12" w:rsidRDefault="00B42469" w:rsidP="00052CF6">
      <w:pPr>
        <w:pStyle w:val="ListParagraph"/>
        <w:numPr>
          <w:ilvl w:val="0"/>
          <w:numId w:val="8"/>
        </w:numPr>
      </w:pPr>
      <w:r>
        <w:t>resolution</w:t>
      </w:r>
      <w:r w:rsidR="00F52B12">
        <w:t xml:space="preserve"> assignee name</w:t>
      </w:r>
    </w:p>
    <w:p w14:paraId="35D1C4BA" w14:textId="25C9DF7D" w:rsidR="00CB383A" w:rsidRDefault="00CB383A" w:rsidP="00052CF6">
      <w:pPr>
        <w:pStyle w:val="ListParagraph"/>
        <w:numPr>
          <w:ilvl w:val="0"/>
          <w:numId w:val="8"/>
        </w:numPr>
      </w:pPr>
      <w:r>
        <w:t>ticket status</w:t>
      </w:r>
      <w:r w:rsidR="00FF7A5E">
        <w:t xml:space="preserve"> (open, closed</w:t>
      </w:r>
      <w:r w:rsidR="00AB6B83">
        <w:t>, hold)</w:t>
      </w:r>
    </w:p>
    <w:p w14:paraId="4B9CDDEB" w14:textId="020440B3" w:rsidR="00B33EE9" w:rsidRDefault="00B33EE9" w:rsidP="00B33EE9">
      <w:pPr>
        <w:pStyle w:val="ListParagraph"/>
        <w:numPr>
          <w:ilvl w:val="0"/>
          <w:numId w:val="8"/>
        </w:numPr>
      </w:pPr>
      <w:r>
        <w:t>ticket completion date</w:t>
      </w:r>
      <w:r w:rsidR="00611BA6">
        <w:t xml:space="preserve"> and time</w:t>
      </w:r>
      <w:r w:rsidR="00C531E1">
        <w:t xml:space="preserve"> </w:t>
      </w:r>
      <w:r w:rsidR="00B00A0C">
        <w:t>(support issue)</w:t>
      </w:r>
    </w:p>
    <w:p w14:paraId="191E9A2F" w14:textId="4C665841" w:rsidR="009E6D83" w:rsidRDefault="009E6D83" w:rsidP="00B33EE9">
      <w:pPr>
        <w:pStyle w:val="ListParagraph"/>
        <w:numPr>
          <w:ilvl w:val="0"/>
          <w:numId w:val="8"/>
        </w:numPr>
      </w:pPr>
      <w:r>
        <w:t>t</w:t>
      </w:r>
      <w:r w:rsidR="00834C02">
        <w:t>icket</w:t>
      </w:r>
      <w:r>
        <w:t xml:space="preserve"> product </w:t>
      </w:r>
      <w:r w:rsidR="00544B08">
        <w:t>release name</w:t>
      </w:r>
      <w:r w:rsidR="00C531E1">
        <w:t xml:space="preserve"> (new requirement)</w:t>
      </w:r>
    </w:p>
    <w:p w14:paraId="4C201FBB" w14:textId="77777777" w:rsidR="00C870B9" w:rsidRDefault="00C870B9" w:rsidP="00C870B9"/>
    <w:p w14:paraId="59ED70C2" w14:textId="77777777" w:rsidR="00FA73E2" w:rsidRDefault="00FA73E2" w:rsidP="00FA73E2">
      <w:pPr>
        <w:pStyle w:val="ListParagraph"/>
        <w:numPr>
          <w:ilvl w:val="0"/>
          <w:numId w:val="11"/>
        </w:numPr>
      </w:pPr>
      <w:r>
        <w:t xml:space="preserve">The user will login and it will automatically prefill some of the fields, such as, </w:t>
      </w:r>
    </w:p>
    <w:p w14:paraId="52681AA3" w14:textId="77777777" w:rsidR="00696DBC" w:rsidRDefault="00696DBC" w:rsidP="00FA73E2">
      <w:pPr>
        <w:pStyle w:val="ListParagraph"/>
        <w:numPr>
          <w:ilvl w:val="0"/>
          <w:numId w:val="10"/>
        </w:numPr>
      </w:pPr>
      <w:r>
        <w:t>ticket id</w:t>
      </w:r>
    </w:p>
    <w:p w14:paraId="1DCFCC59" w14:textId="77777777" w:rsidR="00E62A51" w:rsidRDefault="00E62A51" w:rsidP="00FA73E2">
      <w:pPr>
        <w:pStyle w:val="ListParagraph"/>
        <w:numPr>
          <w:ilvl w:val="0"/>
          <w:numId w:val="10"/>
        </w:numPr>
      </w:pPr>
      <w:r>
        <w:t>date and time</w:t>
      </w:r>
    </w:p>
    <w:p w14:paraId="050B962D" w14:textId="6465508B" w:rsidR="00FA73E2" w:rsidRDefault="00FA73E2" w:rsidP="00FA73E2">
      <w:pPr>
        <w:pStyle w:val="ListParagraph"/>
        <w:numPr>
          <w:ilvl w:val="0"/>
          <w:numId w:val="10"/>
        </w:numPr>
      </w:pPr>
      <w:r>
        <w:t>initiator name</w:t>
      </w:r>
    </w:p>
    <w:p w14:paraId="2757BEA4" w14:textId="0EC24690" w:rsidR="002869D8" w:rsidRDefault="00FA73E2" w:rsidP="002869D8">
      <w:pPr>
        <w:pStyle w:val="ListParagraph"/>
        <w:numPr>
          <w:ilvl w:val="0"/>
          <w:numId w:val="10"/>
        </w:numPr>
      </w:pPr>
      <w:r>
        <w:lastRenderedPageBreak/>
        <w:t>initiator group name</w:t>
      </w:r>
    </w:p>
    <w:p w14:paraId="0D35F0BE" w14:textId="79603A2F" w:rsidR="00FF7A5E" w:rsidRDefault="00E62A51" w:rsidP="00530688">
      <w:pPr>
        <w:pStyle w:val="ListParagraph"/>
        <w:numPr>
          <w:ilvl w:val="0"/>
          <w:numId w:val="10"/>
        </w:numPr>
      </w:pPr>
      <w:r>
        <w:t xml:space="preserve">ticket type (default </w:t>
      </w:r>
      <w:r w:rsidR="0075302B">
        <w:t>- support issue)</w:t>
      </w:r>
    </w:p>
    <w:p w14:paraId="5E80EA44" w14:textId="675CF2B2" w:rsidR="004749A1" w:rsidRDefault="00535FE0" w:rsidP="00B94389">
      <w:pPr>
        <w:pStyle w:val="ListParagraph"/>
        <w:numPr>
          <w:ilvl w:val="0"/>
          <w:numId w:val="10"/>
        </w:numPr>
      </w:pPr>
      <w:r>
        <w:t>ticket status (default – open)</w:t>
      </w:r>
    </w:p>
    <w:p w14:paraId="4CB1F8D2" w14:textId="77777777" w:rsidR="00C50AA8" w:rsidRDefault="00C50AA8" w:rsidP="00C50AA8"/>
    <w:p w14:paraId="62A3622F" w14:textId="77777777" w:rsidR="00C50AA8" w:rsidRDefault="00C50AA8" w:rsidP="00C50AA8">
      <w:pPr>
        <w:pStyle w:val="ListParagraph"/>
        <w:numPr>
          <w:ilvl w:val="0"/>
          <w:numId w:val="11"/>
        </w:numPr>
      </w:pPr>
      <w:r>
        <w:t xml:space="preserve">SPOC user will fill the following fields, such as, </w:t>
      </w:r>
    </w:p>
    <w:p w14:paraId="30FA935F" w14:textId="70B8EF18" w:rsidR="00C50AA8" w:rsidRDefault="00B42469" w:rsidP="00C50AA8">
      <w:pPr>
        <w:pStyle w:val="ListParagraph"/>
        <w:numPr>
          <w:ilvl w:val="1"/>
          <w:numId w:val="11"/>
        </w:numPr>
      </w:pPr>
      <w:r>
        <w:t>resolution</w:t>
      </w:r>
      <w:r w:rsidR="00C50AA8">
        <w:t xml:space="preserve"> assignee name</w:t>
      </w:r>
    </w:p>
    <w:p w14:paraId="17F46560" w14:textId="376F9342" w:rsidR="00C50AA8" w:rsidRDefault="00C50AA8" w:rsidP="00C50AA8">
      <w:pPr>
        <w:pStyle w:val="ListParagraph"/>
        <w:numPr>
          <w:ilvl w:val="1"/>
          <w:numId w:val="11"/>
        </w:numPr>
      </w:pPr>
      <w:r>
        <w:t>ticket status (hold)</w:t>
      </w:r>
    </w:p>
    <w:p w14:paraId="15E1E0C1" w14:textId="1ACBAD02" w:rsidR="00C50AA8" w:rsidRDefault="00C50AA8" w:rsidP="00C50AA8">
      <w:pPr>
        <w:pStyle w:val="ListParagraph"/>
        <w:numPr>
          <w:ilvl w:val="1"/>
          <w:numId w:val="11"/>
        </w:numPr>
      </w:pPr>
      <w:r>
        <w:t>ticket product release name (</w:t>
      </w:r>
      <w:r w:rsidR="00613A2E">
        <w:t xml:space="preserve">based on ticket type </w:t>
      </w:r>
      <w:r w:rsidR="00AD2F8D">
        <w:t xml:space="preserve">- </w:t>
      </w:r>
      <w:r w:rsidR="00613A2E">
        <w:t xml:space="preserve">new </w:t>
      </w:r>
      <w:r w:rsidR="00CD4CAA">
        <w:t>requirement</w:t>
      </w:r>
      <w:r w:rsidR="00AD2F8D">
        <w:t>,</w:t>
      </w:r>
      <w:r w:rsidR="00613A2E">
        <w:t xml:space="preserve"> </w:t>
      </w:r>
      <w:r>
        <w:t>drop down list</w:t>
      </w:r>
      <w:r w:rsidR="00AD2F8D">
        <w:t xml:space="preserve"> of product name</w:t>
      </w:r>
      <w:r w:rsidR="001D0504">
        <w:t xml:space="preserve"> + </w:t>
      </w:r>
      <w:r w:rsidR="009E36AF">
        <w:t>release number</w:t>
      </w:r>
      <w:r w:rsidR="00E30567">
        <w:t xml:space="preserve"> + release date</w:t>
      </w:r>
      <w:r>
        <w:t>)</w:t>
      </w:r>
    </w:p>
    <w:p w14:paraId="13DE2805" w14:textId="77777777" w:rsidR="00C50AA8" w:rsidRDefault="00C50AA8" w:rsidP="00035117"/>
    <w:p w14:paraId="429278E3" w14:textId="01728E82" w:rsidR="00CD23EB" w:rsidRDefault="00CD23EB" w:rsidP="00CD23EB">
      <w:pPr>
        <w:pStyle w:val="ListParagraph"/>
        <w:numPr>
          <w:ilvl w:val="0"/>
          <w:numId w:val="11"/>
        </w:numPr>
      </w:pPr>
      <w:r>
        <w:t xml:space="preserve">Some of field will </w:t>
      </w:r>
      <w:r w:rsidR="00711863">
        <w:t xml:space="preserve">be </w:t>
      </w:r>
      <w:r>
        <w:t>fill</w:t>
      </w:r>
      <w:r w:rsidR="00711863">
        <w:t>ed</w:t>
      </w:r>
      <w:r>
        <w:t xml:space="preserve"> </w:t>
      </w:r>
      <w:r w:rsidR="007A4E13">
        <w:t>based on</w:t>
      </w:r>
      <w:r>
        <w:t xml:space="preserve"> other fields</w:t>
      </w:r>
      <w:r w:rsidR="00711863">
        <w:t>, such as,</w:t>
      </w:r>
    </w:p>
    <w:p w14:paraId="5A2BF522" w14:textId="62D61C76" w:rsidR="009E2BCB" w:rsidRDefault="003303F6" w:rsidP="007A4E13">
      <w:pPr>
        <w:pStyle w:val="ListParagraph"/>
        <w:numPr>
          <w:ilvl w:val="1"/>
          <w:numId w:val="11"/>
        </w:numPr>
      </w:pPr>
      <w:r>
        <w:t>initiator</w:t>
      </w:r>
      <w:r w:rsidR="009E2BCB">
        <w:t xml:space="preserve"> project name (drop down based on</w:t>
      </w:r>
      <w:r>
        <w:t xml:space="preserve"> initiator group name)</w:t>
      </w:r>
      <w:r w:rsidR="009E2BCB">
        <w:t xml:space="preserve"> </w:t>
      </w:r>
    </w:p>
    <w:p w14:paraId="49C33362" w14:textId="1BC0A95E" w:rsidR="005A3A8D" w:rsidRDefault="005A3A8D" w:rsidP="007A4E13">
      <w:pPr>
        <w:pStyle w:val="ListParagraph"/>
        <w:numPr>
          <w:ilvl w:val="1"/>
          <w:numId w:val="11"/>
        </w:numPr>
      </w:pPr>
      <w:r>
        <w:t>ticket category (</w:t>
      </w:r>
      <w:r w:rsidR="00C55374">
        <w:t xml:space="preserve">drop down based on </w:t>
      </w:r>
      <w:r w:rsidR="00F45E17">
        <w:t xml:space="preserve">initiator </w:t>
      </w:r>
      <w:r w:rsidR="00112B55">
        <w:t>group</w:t>
      </w:r>
      <w:r w:rsidR="00F45E17">
        <w:t xml:space="preserve"> name)</w:t>
      </w:r>
    </w:p>
    <w:p w14:paraId="03A716EF" w14:textId="71CFBE44" w:rsidR="007A4E13" w:rsidRDefault="007A4E13" w:rsidP="007A4E13">
      <w:pPr>
        <w:pStyle w:val="ListParagraph"/>
        <w:numPr>
          <w:ilvl w:val="1"/>
          <w:numId w:val="11"/>
        </w:numPr>
      </w:pPr>
      <w:r>
        <w:t>ticket sub-category (</w:t>
      </w:r>
      <w:r w:rsidR="00642FB1">
        <w:t xml:space="preserve">drop down list based on </w:t>
      </w:r>
      <w:r w:rsidR="00E67A42">
        <w:t xml:space="preserve">ticket </w:t>
      </w:r>
      <w:r w:rsidR="00642FB1">
        <w:t>category)</w:t>
      </w:r>
    </w:p>
    <w:p w14:paraId="3C2787B2" w14:textId="3582FD2F" w:rsidR="007A4E13" w:rsidRDefault="007A4E13" w:rsidP="007A4E13">
      <w:pPr>
        <w:pStyle w:val="ListParagraph"/>
        <w:numPr>
          <w:ilvl w:val="1"/>
          <w:numId w:val="11"/>
        </w:numPr>
      </w:pPr>
      <w:r>
        <w:t xml:space="preserve">ticket inputs (template </w:t>
      </w:r>
      <w:r w:rsidR="00642FB1">
        <w:t xml:space="preserve">based on </w:t>
      </w:r>
      <w:r w:rsidR="00C2416E">
        <w:t xml:space="preserve">ticket </w:t>
      </w:r>
      <w:r w:rsidR="00642FB1">
        <w:t>sub-category</w:t>
      </w:r>
      <w:r w:rsidR="000545A1">
        <w:t>)</w:t>
      </w:r>
    </w:p>
    <w:p w14:paraId="1DBE9285" w14:textId="58AB7FDC" w:rsidR="00463895" w:rsidRDefault="007A4E13" w:rsidP="007A4E13">
      <w:pPr>
        <w:pStyle w:val="ListParagraph"/>
        <w:numPr>
          <w:ilvl w:val="1"/>
          <w:numId w:val="11"/>
        </w:numPr>
      </w:pPr>
      <w:r>
        <w:t>ticket estimat</w:t>
      </w:r>
      <w:r w:rsidR="00915ADB">
        <w:t>ed</w:t>
      </w:r>
      <w:r>
        <w:t xml:space="preserve"> d</w:t>
      </w:r>
      <w:r w:rsidR="00915ADB">
        <w:t xml:space="preserve">uration </w:t>
      </w:r>
      <w:r w:rsidR="00D61DA6">
        <w:t>(</w:t>
      </w:r>
      <w:r w:rsidR="00463895">
        <w:t>based on ticket sub-category)</w:t>
      </w:r>
    </w:p>
    <w:p w14:paraId="5480ED3A" w14:textId="0953849B" w:rsidR="00A06334" w:rsidRDefault="00B42469" w:rsidP="00814ABC">
      <w:pPr>
        <w:pStyle w:val="ListParagraph"/>
        <w:numPr>
          <w:ilvl w:val="0"/>
          <w:numId w:val="14"/>
        </w:numPr>
      </w:pPr>
      <w:r>
        <w:t xml:space="preserve">resolution </w:t>
      </w:r>
      <w:r w:rsidR="00A06334">
        <w:t>SPOC name (based on</w:t>
      </w:r>
      <w:r w:rsidR="003C75B8">
        <w:t xml:space="preserve"> initiator </w:t>
      </w:r>
      <w:r w:rsidR="0085489F">
        <w:t xml:space="preserve">project </w:t>
      </w:r>
      <w:r w:rsidR="003C75B8">
        <w:t>group name)</w:t>
      </w:r>
      <w:r w:rsidR="00A06334">
        <w:t xml:space="preserve"> </w:t>
      </w:r>
    </w:p>
    <w:p w14:paraId="19353E76" w14:textId="504EF911" w:rsidR="003717D9" w:rsidRDefault="00084E5D" w:rsidP="00814ABC">
      <w:pPr>
        <w:pStyle w:val="ListParagraph"/>
        <w:numPr>
          <w:ilvl w:val="0"/>
          <w:numId w:val="14"/>
        </w:numPr>
      </w:pPr>
      <w:r>
        <w:t>ticket completion date and time (based on ticket status – closed)</w:t>
      </w:r>
    </w:p>
    <w:p w14:paraId="26B36201" w14:textId="7962FC18" w:rsidR="00391DDF" w:rsidRDefault="00391DDF" w:rsidP="004F380A"/>
    <w:p w14:paraId="23666353" w14:textId="70D5CDBD" w:rsidR="004F380A" w:rsidRDefault="00885C56" w:rsidP="004F380A">
      <w:pPr>
        <w:pStyle w:val="ListParagraph"/>
        <w:numPr>
          <w:ilvl w:val="0"/>
          <w:numId w:val="16"/>
        </w:numPr>
      </w:pPr>
      <w:r>
        <w:t xml:space="preserve">The ticket data entry once completed can be saved and it will generate </w:t>
      </w:r>
      <w:r w:rsidR="00456CBC">
        <w:t>a report line item in ticket list.</w:t>
      </w:r>
    </w:p>
    <w:p w14:paraId="29A13D75" w14:textId="55D071A5" w:rsidR="00B711D6" w:rsidRDefault="00687787" w:rsidP="00C870B9">
      <w:r w:rsidRPr="00687787">
        <w:rPr>
          <w:noProof/>
        </w:rPr>
        <w:lastRenderedPageBreak/>
        <w:drawing>
          <wp:inline distT="0" distB="0" distL="0" distR="0" wp14:anchorId="38A4B04B" wp14:editId="4E77C7CB">
            <wp:extent cx="5943600" cy="3343275"/>
            <wp:effectExtent l="0" t="0" r="0" b="0"/>
            <wp:docPr id="16869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7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50CB" w14:textId="77777777" w:rsidR="00560AB9" w:rsidRDefault="00560AB9" w:rsidP="00C870B9"/>
    <w:p w14:paraId="007F183B" w14:textId="67CA9107" w:rsidR="002F5C57" w:rsidRDefault="00C119D4" w:rsidP="00EA48F8">
      <w:pPr>
        <w:pStyle w:val="ListParagraph"/>
        <w:numPr>
          <w:ilvl w:val="0"/>
          <w:numId w:val="11"/>
        </w:numPr>
      </w:pPr>
      <w:r>
        <w:t>Ticket log will autogen</w:t>
      </w:r>
      <w:r w:rsidR="002F5C57">
        <w:t>erate the ticket id on an increment basis. Ticket date and time will be automatically plugged in at the time of submit.</w:t>
      </w:r>
    </w:p>
    <w:p w14:paraId="2ECE50B3" w14:textId="73A85888" w:rsidR="00D56264" w:rsidRDefault="00657ADC" w:rsidP="00EA48F8">
      <w:pPr>
        <w:pStyle w:val="ListParagraph"/>
        <w:numPr>
          <w:ilvl w:val="0"/>
          <w:numId w:val="11"/>
        </w:numPr>
      </w:pPr>
      <w:r>
        <w:t>“</w:t>
      </w:r>
      <w:proofErr w:type="spellStart"/>
      <w:r w:rsidR="00356F14">
        <w:t>MyTeam</w:t>
      </w:r>
      <w:proofErr w:type="spellEnd"/>
      <w:r>
        <w:t>”</w:t>
      </w:r>
      <w:r w:rsidR="00356F14">
        <w:t xml:space="preserve"> </w:t>
      </w:r>
      <w:r w:rsidR="00911A77">
        <w:t xml:space="preserve">dynamic </w:t>
      </w:r>
      <w:r w:rsidR="002A52F6">
        <w:t xml:space="preserve">table </w:t>
      </w:r>
      <w:r w:rsidR="00356F14">
        <w:t xml:space="preserve">can be </w:t>
      </w:r>
      <w:r w:rsidR="00727567">
        <w:t xml:space="preserve">constructed through a user utility to add/delete </w:t>
      </w:r>
      <w:r w:rsidR="00EE26B6">
        <w:t xml:space="preserve">team </w:t>
      </w:r>
      <w:r w:rsidR="0091646E">
        <w:t xml:space="preserve">lead to team </w:t>
      </w:r>
      <w:r w:rsidR="00EE26B6">
        <w:t xml:space="preserve">member </w:t>
      </w:r>
      <w:r w:rsidR="00A56EC5">
        <w:t xml:space="preserve">link. </w:t>
      </w:r>
      <w:r w:rsidR="00070A67">
        <w:t xml:space="preserve">The master </w:t>
      </w:r>
      <w:r w:rsidR="00A56EC5">
        <w:t xml:space="preserve">names </w:t>
      </w:r>
      <w:r w:rsidR="00070A67">
        <w:t xml:space="preserve">list can be searched </w:t>
      </w:r>
      <w:r w:rsidR="001411C6">
        <w:t xml:space="preserve">for any letters to shorten the list. </w:t>
      </w:r>
    </w:p>
    <w:p w14:paraId="1FAB22F5" w14:textId="351F3911" w:rsidR="00D73869" w:rsidRDefault="00291798" w:rsidP="00EA48F8">
      <w:pPr>
        <w:pStyle w:val="ListParagraph"/>
        <w:numPr>
          <w:ilvl w:val="0"/>
          <w:numId w:val="11"/>
        </w:numPr>
      </w:pPr>
      <w:r>
        <w:t>“</w:t>
      </w:r>
      <w:r w:rsidR="00D73869">
        <w:t>Ti</w:t>
      </w:r>
      <w:r>
        <w:t xml:space="preserve">cket Sub-category” master table can </w:t>
      </w:r>
      <w:r w:rsidR="00715B4D">
        <w:t>be constructed through a utility to add/modify/delete</w:t>
      </w:r>
      <w:r w:rsidR="00AC33A6">
        <w:t xml:space="preserve"> category </w:t>
      </w:r>
      <w:r w:rsidR="005A7959">
        <w:t xml:space="preserve">to </w:t>
      </w:r>
      <w:r w:rsidR="00AC33A6">
        <w:t xml:space="preserve">sub-category </w:t>
      </w:r>
      <w:r w:rsidR="005A7959">
        <w:t>link</w:t>
      </w:r>
      <w:r w:rsidR="00747FAB">
        <w:t>. This combo will have an attached input data</w:t>
      </w:r>
      <w:r w:rsidR="003D2B31">
        <w:t>/text</w:t>
      </w:r>
      <w:r w:rsidR="00747FAB">
        <w:t xml:space="preserve"> </w:t>
      </w:r>
      <w:r w:rsidR="005A7959">
        <w:t>template</w:t>
      </w:r>
      <w:r w:rsidR="00747FAB">
        <w:t xml:space="preserve"> </w:t>
      </w:r>
      <w:r w:rsidR="003D2B31">
        <w:t>and estimated duration</w:t>
      </w:r>
      <w:r w:rsidR="00A81B04">
        <w:t xml:space="preserve">. </w:t>
      </w:r>
    </w:p>
    <w:p w14:paraId="64B4FCDA" w14:textId="1B2026D4" w:rsidR="00CD646B" w:rsidRDefault="00657ADC" w:rsidP="00EA48F8">
      <w:pPr>
        <w:pStyle w:val="ListParagraph"/>
        <w:numPr>
          <w:ilvl w:val="0"/>
          <w:numId w:val="11"/>
        </w:numPr>
      </w:pPr>
      <w:r>
        <w:t xml:space="preserve">“Initiator Group Category” </w:t>
      </w:r>
      <w:r w:rsidR="00911A77">
        <w:t xml:space="preserve">master </w:t>
      </w:r>
      <w:r w:rsidR="00CB3774">
        <w:t xml:space="preserve">table can be </w:t>
      </w:r>
      <w:r w:rsidR="00574B84">
        <w:t xml:space="preserve">constructed </w:t>
      </w:r>
      <w:r w:rsidR="001071FD">
        <w:t xml:space="preserve">through a utility to add/modify/delete </w:t>
      </w:r>
      <w:r w:rsidR="004F42E7">
        <w:t xml:space="preserve">initiator group name </w:t>
      </w:r>
      <w:r w:rsidR="00060C2D">
        <w:t>to ticket category name</w:t>
      </w:r>
      <w:r w:rsidR="00094D76">
        <w:t xml:space="preserve"> link</w:t>
      </w:r>
      <w:r w:rsidR="00CB424A">
        <w:t xml:space="preserve">. This combo will have </w:t>
      </w:r>
      <w:r w:rsidR="00CD646B">
        <w:t xml:space="preserve">an </w:t>
      </w:r>
      <w:r w:rsidR="00CB424A">
        <w:t xml:space="preserve">attached </w:t>
      </w:r>
      <w:r w:rsidR="00E82B0C">
        <w:t>resolution SPOC name</w:t>
      </w:r>
      <w:r w:rsidR="00CD646B">
        <w:t xml:space="preserve">. </w:t>
      </w:r>
    </w:p>
    <w:p w14:paraId="0115E08F" w14:textId="53D6F798" w:rsidR="00C96B47" w:rsidRDefault="00CD646B" w:rsidP="00EA48F8">
      <w:pPr>
        <w:pStyle w:val="ListParagraph"/>
        <w:numPr>
          <w:ilvl w:val="0"/>
          <w:numId w:val="11"/>
        </w:numPr>
      </w:pPr>
      <w:r>
        <w:t xml:space="preserve">“Product Release Plan” master table will have </w:t>
      </w:r>
      <w:r w:rsidR="00A34D58">
        <w:t>a product name inclusive of package name</w:t>
      </w:r>
      <w:r w:rsidR="005D6F62">
        <w:t xml:space="preserve"> to create unique name. </w:t>
      </w:r>
      <w:r w:rsidR="00D52C0A">
        <w:t xml:space="preserve">This </w:t>
      </w:r>
      <w:r w:rsidR="00C060A6">
        <w:t xml:space="preserve">master table can be constructed </w:t>
      </w:r>
      <w:r w:rsidR="001521C5">
        <w:t>through a utility to add/delete</w:t>
      </w:r>
      <w:r w:rsidR="0025216F">
        <w:t xml:space="preserve"> </w:t>
      </w:r>
      <w:r w:rsidR="00A77C9B">
        <w:t xml:space="preserve">product name to </w:t>
      </w:r>
      <w:r w:rsidR="00A641E6">
        <w:t xml:space="preserve">product release number link. This combo will have an attached </w:t>
      </w:r>
      <w:r w:rsidR="00C96B47">
        <w:t xml:space="preserve">product release date. </w:t>
      </w:r>
    </w:p>
    <w:p w14:paraId="54F5F30D" w14:textId="77777777" w:rsidR="005C72D2" w:rsidRDefault="00DA30EC" w:rsidP="00645245">
      <w:pPr>
        <w:pStyle w:val="ListParagraph"/>
        <w:numPr>
          <w:ilvl w:val="0"/>
          <w:numId w:val="11"/>
        </w:numPr>
      </w:pPr>
      <w:r>
        <w:lastRenderedPageBreak/>
        <w:t xml:space="preserve">Alternatively, user should be able to click on a </w:t>
      </w:r>
      <w:r w:rsidR="008A2FD8">
        <w:t>“</w:t>
      </w:r>
      <w:r>
        <w:t>duplicate</w:t>
      </w:r>
      <w:r w:rsidR="008A2FD8">
        <w:t>”</w:t>
      </w:r>
      <w:r>
        <w:t xml:space="preserve"> </w:t>
      </w:r>
      <w:r w:rsidR="003D6990">
        <w:t>option on the report line item to prefill data entry for further editing.</w:t>
      </w:r>
      <w:r w:rsidR="00500EA2">
        <w:t xml:space="preserve"> </w:t>
      </w:r>
    </w:p>
    <w:p w14:paraId="14F65E2E" w14:textId="04AB6FC5" w:rsidR="003C0B5C" w:rsidRDefault="00500EA2" w:rsidP="00645245">
      <w:pPr>
        <w:pStyle w:val="ListParagraph"/>
        <w:numPr>
          <w:ilvl w:val="0"/>
          <w:numId w:val="11"/>
        </w:numPr>
      </w:pPr>
      <w:r>
        <w:t xml:space="preserve">The report line item will have the option to mark as </w:t>
      </w:r>
      <w:r w:rsidR="005C72D2">
        <w:t>“</w:t>
      </w:r>
      <w:r>
        <w:t>deleted</w:t>
      </w:r>
      <w:r w:rsidR="005C72D2">
        <w:t>”</w:t>
      </w:r>
      <w:r>
        <w:t xml:space="preserve"> </w:t>
      </w:r>
      <w:r w:rsidR="00F436BA">
        <w:t xml:space="preserve">and </w:t>
      </w:r>
      <w:r w:rsidR="005E28D1">
        <w:t xml:space="preserve">this will </w:t>
      </w:r>
      <w:r w:rsidR="00F436BA">
        <w:t xml:space="preserve">grey out the line item </w:t>
      </w:r>
      <w:r>
        <w:t>but not delete</w:t>
      </w:r>
      <w:r w:rsidR="00F436BA">
        <w:t xml:space="preserve"> it from the display.</w:t>
      </w:r>
    </w:p>
    <w:p w14:paraId="5E6EA946" w14:textId="77777777" w:rsidR="008341C7" w:rsidRDefault="008341C7" w:rsidP="008341C7"/>
    <w:p w14:paraId="6CDB4E70" w14:textId="6D454B93" w:rsidR="001A27FE" w:rsidRDefault="008341C7" w:rsidP="00F134E6">
      <w:pPr>
        <w:pStyle w:val="ListParagraph"/>
        <w:numPr>
          <w:ilvl w:val="0"/>
          <w:numId w:val="11"/>
        </w:numPr>
      </w:pPr>
      <w:r>
        <w:t xml:space="preserve">The initiate ticket </w:t>
      </w:r>
      <w:r w:rsidR="002D681D">
        <w:t xml:space="preserve">page can be launched directly from the customer portal </w:t>
      </w:r>
      <w:r w:rsidR="00B41420">
        <w:t>along with customer log id. On successful submit</w:t>
      </w:r>
      <w:r w:rsidR="000D5F29">
        <w:t>, the link table of customer log id</w:t>
      </w:r>
      <w:r w:rsidR="00A85759">
        <w:t xml:space="preserve"> with ticked id is updated with the new entry.</w:t>
      </w:r>
    </w:p>
    <w:p w14:paraId="10677AB6" w14:textId="37E9079C" w:rsidR="001A27FE" w:rsidRDefault="00F134E6" w:rsidP="007D1969">
      <w:pPr>
        <w:pStyle w:val="ListParagraph"/>
        <w:numPr>
          <w:ilvl w:val="0"/>
          <w:numId w:val="11"/>
        </w:numPr>
      </w:pPr>
      <w:r>
        <w:t>The query ticket page view can be launched directly from the customer portal</w:t>
      </w:r>
      <w:r w:rsidR="001510DA">
        <w:t xml:space="preserve"> along with customer log id. </w:t>
      </w:r>
      <w:r w:rsidR="00F54842">
        <w:t>The relevant ticket report line will display based on the link table of customer log id with ticket id.</w:t>
      </w:r>
    </w:p>
    <w:p w14:paraId="38469A80" w14:textId="77777777" w:rsidR="00222BE5" w:rsidRDefault="00222BE5" w:rsidP="00222BE5">
      <w:pPr>
        <w:pStyle w:val="ListParagraph"/>
      </w:pPr>
    </w:p>
    <w:p w14:paraId="7B779688" w14:textId="77777777" w:rsidR="00E660F5" w:rsidRDefault="00E660F5" w:rsidP="00EA48F8"/>
    <w:p w14:paraId="0FDB50AD" w14:textId="04F8F8BA" w:rsidR="00645245" w:rsidRDefault="00E607B6" w:rsidP="00EA48F8">
      <w:pPr>
        <w:pStyle w:val="ListParagraph"/>
        <w:numPr>
          <w:ilvl w:val="0"/>
          <w:numId w:val="11"/>
        </w:numPr>
      </w:pPr>
      <w:r>
        <w:t xml:space="preserve">After login, the default display on report is based on "initiator name" in descending </w:t>
      </w:r>
      <w:r w:rsidR="00FF291F">
        <w:t xml:space="preserve">order </w:t>
      </w:r>
      <w:r>
        <w:t>(log id)</w:t>
      </w:r>
      <w:r w:rsidR="00645245">
        <w:t>.</w:t>
      </w:r>
    </w:p>
    <w:p w14:paraId="02CD5207" w14:textId="5F47BB1B" w:rsidR="005C4621" w:rsidRDefault="001B20B1" w:rsidP="002F5C2D">
      <w:pPr>
        <w:pStyle w:val="ListParagraph"/>
        <w:numPr>
          <w:ilvl w:val="0"/>
          <w:numId w:val="11"/>
        </w:numPr>
      </w:pPr>
      <w:r>
        <w:t xml:space="preserve">For </w:t>
      </w:r>
      <w:r w:rsidR="00C00C5F">
        <w:t>a super</w:t>
      </w:r>
      <w:r w:rsidR="009848E1">
        <w:t xml:space="preserve"> </w:t>
      </w:r>
      <w:r w:rsidR="00C00C5F">
        <w:t>user</w:t>
      </w:r>
      <w:r>
        <w:t xml:space="preserve"> </w:t>
      </w:r>
      <w:r w:rsidR="005550F9">
        <w:t xml:space="preserve">or lead </w:t>
      </w:r>
      <w:r w:rsidR="009848E1">
        <w:t xml:space="preserve">user </w:t>
      </w:r>
      <w:r>
        <w:t>who types "all" in initiator name the entire list will show in descending order (log id)</w:t>
      </w:r>
      <w:r w:rsidR="0036101D">
        <w:t xml:space="preserve"> </w:t>
      </w:r>
      <w:r w:rsidR="002A3322">
        <w:t>grouped by “initiator name”</w:t>
      </w:r>
      <w:r w:rsidR="002F5C2D">
        <w:t xml:space="preserve">. </w:t>
      </w:r>
      <w:r w:rsidR="00583384">
        <w:t>To have</w:t>
      </w:r>
      <w:r w:rsidR="005C4621">
        <w:t xml:space="preserve"> the </w:t>
      </w:r>
      <w:r w:rsidR="004D2262">
        <w:t>initiator name</w:t>
      </w:r>
      <w:r w:rsidR="006E3129">
        <w:t xml:space="preserve"> expansion and collapsing option</w:t>
      </w:r>
    </w:p>
    <w:p w14:paraId="68C4A2F7" w14:textId="77777777" w:rsidR="001B20B1" w:rsidRDefault="001B20B1" w:rsidP="001B20B1"/>
    <w:p w14:paraId="446A8C10" w14:textId="43EBA321" w:rsidR="00645245" w:rsidRDefault="003202F0" w:rsidP="00EA48F8">
      <w:pPr>
        <w:pStyle w:val="ListParagraph"/>
        <w:numPr>
          <w:ilvl w:val="0"/>
          <w:numId w:val="11"/>
        </w:numPr>
      </w:pPr>
      <w:r>
        <w:t xml:space="preserve">One can </w:t>
      </w:r>
      <w:r w:rsidR="008A2FD8">
        <w:t xml:space="preserve">further </w:t>
      </w:r>
      <w:r>
        <w:t xml:space="preserve">filter on </w:t>
      </w:r>
      <w:r w:rsidR="00AF4A02">
        <w:t>status</w:t>
      </w:r>
      <w:r w:rsidR="00A219AC">
        <w:t>. Default option is “All”.</w:t>
      </w:r>
    </w:p>
    <w:p w14:paraId="5456C075" w14:textId="10A4FF75" w:rsidR="000778F9" w:rsidRDefault="00882260" w:rsidP="000C2C05">
      <w:pPr>
        <w:pStyle w:val="ListParagraph"/>
        <w:numPr>
          <w:ilvl w:val="0"/>
          <w:numId w:val="11"/>
        </w:numPr>
      </w:pPr>
      <w:r>
        <w:t xml:space="preserve">One can further filter </w:t>
      </w:r>
      <w:r w:rsidR="000778F9">
        <w:t>on</w:t>
      </w:r>
      <w:r>
        <w:t xml:space="preserve"> date</w:t>
      </w:r>
      <w:r w:rsidR="000778F9">
        <w:t>,</w:t>
      </w:r>
      <w:r>
        <w:t xml:space="preserve"> such as</w:t>
      </w:r>
      <w:r w:rsidR="000778F9">
        <w:t>,</w:t>
      </w:r>
      <w:r>
        <w:t xml:space="preserve"> greater than date, less than date, between date1 and date2 (both included)</w:t>
      </w:r>
      <w:r w:rsidR="000778F9">
        <w:t>.</w:t>
      </w:r>
    </w:p>
    <w:p w14:paraId="5FDFFEF0" w14:textId="16AE6E39" w:rsidR="000009FD" w:rsidRDefault="000009FD" w:rsidP="000C2C05">
      <w:pPr>
        <w:pStyle w:val="ListParagraph"/>
        <w:numPr>
          <w:ilvl w:val="0"/>
          <w:numId w:val="11"/>
        </w:numPr>
      </w:pPr>
      <w:r>
        <w:t xml:space="preserve">One can further filter on </w:t>
      </w:r>
      <w:r w:rsidR="00264069">
        <w:t>resolution assignee name.</w:t>
      </w:r>
    </w:p>
    <w:p w14:paraId="2E18EA3A" w14:textId="36C30041" w:rsidR="004620FC" w:rsidRDefault="004D121A" w:rsidP="00603C9C">
      <w:pPr>
        <w:pStyle w:val="ListParagraph"/>
        <w:numPr>
          <w:ilvl w:val="0"/>
          <w:numId w:val="11"/>
        </w:numPr>
      </w:pPr>
      <w:r>
        <w:t>One can further filter on new requirement</w:t>
      </w:r>
      <w:r w:rsidR="003C7E99">
        <w:t>.</w:t>
      </w:r>
    </w:p>
    <w:p w14:paraId="5C1B9BC1" w14:textId="77777777" w:rsidR="001F3F8C" w:rsidRDefault="001F3F8C" w:rsidP="001F3F8C"/>
    <w:p w14:paraId="69765DF8" w14:textId="28572FB7" w:rsidR="001F3F8C" w:rsidRDefault="00A06D10" w:rsidP="00FD0DBD">
      <w:pPr>
        <w:pStyle w:val="ListParagraph"/>
        <w:numPr>
          <w:ilvl w:val="0"/>
          <w:numId w:val="11"/>
        </w:numPr>
      </w:pPr>
      <w:r>
        <w:t xml:space="preserve">Reference </w:t>
      </w:r>
      <w:r w:rsidR="00FD0DBD">
        <w:t xml:space="preserve">ticket portal views – </w:t>
      </w:r>
    </w:p>
    <w:p w14:paraId="65C2359B" w14:textId="77777777" w:rsidR="00FD0DBD" w:rsidRDefault="00FD0DBD" w:rsidP="001F3F8C"/>
    <w:p w14:paraId="43E10429" w14:textId="31F30518" w:rsidR="00A06D10" w:rsidRDefault="00A06D10" w:rsidP="001F3F8C">
      <w:r w:rsidRPr="00A06D10">
        <w:lastRenderedPageBreak/>
        <w:drawing>
          <wp:inline distT="0" distB="0" distL="0" distR="0" wp14:anchorId="53173B64" wp14:editId="43B86A44">
            <wp:extent cx="5943600" cy="3714750"/>
            <wp:effectExtent l="0" t="0" r="0" b="6350"/>
            <wp:docPr id="189872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1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758D" w14:textId="77244751" w:rsidR="00870105" w:rsidRDefault="00870105" w:rsidP="00C0102C"/>
    <w:p w14:paraId="0F9A2B08" w14:textId="471775D7" w:rsidR="00253185" w:rsidRDefault="00941E87" w:rsidP="00C0102C">
      <w:r w:rsidRPr="00941E87">
        <w:drawing>
          <wp:inline distT="0" distB="0" distL="0" distR="0" wp14:anchorId="6A10A440" wp14:editId="3E49658F">
            <wp:extent cx="5943600" cy="3714750"/>
            <wp:effectExtent l="0" t="0" r="0" b="6350"/>
            <wp:docPr id="875303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035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3BAD" w14:textId="77777777" w:rsidR="00BC30F4" w:rsidRDefault="00BC30F4" w:rsidP="00C0102C"/>
    <w:p w14:paraId="570AE50B" w14:textId="45D0D66D" w:rsidR="00352229" w:rsidRPr="00F05077" w:rsidRDefault="00352229" w:rsidP="00897AD8"/>
    <w:sectPr w:rsidR="00352229" w:rsidRPr="00F05077" w:rsidSect="00FD7C63">
      <w:headerReference w:type="default" r:id="rId10"/>
      <w:footerReference w:type="default" r:id="rId11"/>
      <w:footerReference w:type="first" r:id="rId12"/>
      <w:pgSz w:w="12240" w:h="15840"/>
      <w:pgMar w:top="720" w:right="1440" w:bottom="1800" w:left="1440" w:header="397" w:footer="397" w:gutter="0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6C25" w14:textId="77777777" w:rsidR="00AF31F8" w:rsidRDefault="00AF31F8">
      <w:r>
        <w:separator/>
      </w:r>
    </w:p>
    <w:p w14:paraId="424887F4" w14:textId="77777777" w:rsidR="00AF31F8" w:rsidRDefault="00AF31F8"/>
  </w:endnote>
  <w:endnote w:type="continuationSeparator" w:id="0">
    <w:p w14:paraId="23AD875D" w14:textId="77777777" w:rsidR="00AF31F8" w:rsidRDefault="00AF31F8">
      <w:r>
        <w:continuationSeparator/>
      </w:r>
    </w:p>
    <w:p w14:paraId="532EBD8C" w14:textId="77777777" w:rsidR="00AF31F8" w:rsidRDefault="00AF31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68FA2B" w14:textId="77777777" w:rsidR="00D87A48" w:rsidRDefault="0029560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8852886AB525A94783F05B8A03602ACA"/>
      </w:placeholder>
      <w:temporary/>
      <w:showingPlcHdr/>
      <w15:appearance w15:val="hidden"/>
    </w:sdtPr>
    <w:sdtContent>
      <w:p w14:paraId="515C57D5" w14:textId="77777777" w:rsidR="00E83687" w:rsidRDefault="00E83687">
        <w:pPr>
          <w:pStyle w:val="Footer"/>
        </w:pPr>
        <w:r>
          <w:t>[Type here]</w:t>
        </w:r>
      </w:p>
    </w:sdtContent>
  </w:sdt>
  <w:p w14:paraId="73CFF3B2" w14:textId="112B9E15" w:rsidR="00796C42" w:rsidRDefault="00796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AD8BF" w14:textId="77777777" w:rsidR="00AF31F8" w:rsidRDefault="00AF31F8">
      <w:r>
        <w:separator/>
      </w:r>
    </w:p>
    <w:p w14:paraId="7709DA72" w14:textId="77777777" w:rsidR="00AF31F8" w:rsidRDefault="00AF31F8"/>
  </w:footnote>
  <w:footnote w:type="continuationSeparator" w:id="0">
    <w:p w14:paraId="4C6306A7" w14:textId="77777777" w:rsidR="00AF31F8" w:rsidRDefault="00AF31F8">
      <w:r>
        <w:continuationSeparator/>
      </w:r>
    </w:p>
    <w:p w14:paraId="0E030418" w14:textId="77777777" w:rsidR="00AF31F8" w:rsidRDefault="00AF31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F737" w14:textId="77777777" w:rsidR="0016243B" w:rsidRDefault="0016243B" w:rsidP="00FD7C63">
    <w:pPr>
      <w:pStyle w:val="Header"/>
      <w:rPr>
        <w:b/>
        <w:bCs/>
        <w:color w:val="000000" w:themeColor="text1"/>
        <w:sz w:val="40"/>
        <w:szCs w:val="40"/>
        <w:u w:val="single"/>
      </w:rPr>
    </w:pPr>
  </w:p>
  <w:p w14:paraId="2CAA99B8" w14:textId="0288FEEC" w:rsidR="00FD7C63" w:rsidRPr="00287773" w:rsidRDefault="00032021" w:rsidP="001D1242">
    <w:pPr>
      <w:pStyle w:val="Header"/>
      <w:tabs>
        <w:tab w:val="right" w:pos="9356"/>
      </w:tabs>
      <w:rPr>
        <w:u w:val="single"/>
      </w:rPr>
    </w:pPr>
    <w:r>
      <w:rPr>
        <w:b/>
        <w:bCs/>
        <w:color w:val="000000" w:themeColor="text1"/>
        <w:sz w:val="28"/>
        <w:szCs w:val="28"/>
        <w:u w:val="single"/>
      </w:rPr>
      <w:t xml:space="preserve">BRD - </w:t>
    </w:r>
    <w:r w:rsidR="00AE0B59">
      <w:rPr>
        <w:b/>
        <w:bCs/>
        <w:color w:val="000000" w:themeColor="text1"/>
        <w:sz w:val="28"/>
        <w:szCs w:val="28"/>
        <w:u w:val="single"/>
      </w:rPr>
      <w:t>Ticket</w:t>
    </w:r>
    <w:r w:rsidR="00DF7C84">
      <w:rPr>
        <w:b/>
        <w:bCs/>
        <w:color w:val="000000" w:themeColor="text1"/>
        <w:sz w:val="28"/>
        <w:szCs w:val="28"/>
        <w:u w:val="single"/>
      </w:rPr>
      <w:t xml:space="preserve"> Portal</w:t>
    </w:r>
    <w:r w:rsidR="00285D77" w:rsidRPr="002F753A">
      <w:rPr>
        <w:noProof/>
        <w:sz w:val="28"/>
        <w:szCs w:val="28"/>
        <w:u w:val="single"/>
      </w:rPr>
      <w:t xml:space="preserve">    </w:t>
    </w:r>
    <w:r w:rsidR="005C32EA">
      <w:rPr>
        <w:noProof/>
        <w:sz w:val="24"/>
        <w:szCs w:val="24"/>
        <w:u w:val="single"/>
      </w:rPr>
      <w:tab/>
    </w:r>
    <w:r w:rsidR="00FD7C63" w:rsidRPr="00287773">
      <w:rPr>
        <w:noProof/>
        <w:sz w:val="22"/>
        <w:szCs w:val="22"/>
        <w:u w:val="single"/>
      </w:rPr>
      <w:drawing>
        <wp:inline distT="0" distB="0" distL="0" distR="0" wp14:anchorId="27D7F0D3" wp14:editId="5C5F2C46">
          <wp:extent cx="1126940" cy="172594"/>
          <wp:effectExtent l="0" t="0" r="0" b="5715"/>
          <wp:docPr id="4" name="Picture 3" descr="A black and white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4BCEB5B6-C6A1-7A35-B860-DF630D674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black and white logo&#10;&#10;AI-generated content may be incorrect.">
                    <a:extLst>
                      <a:ext uri="{FF2B5EF4-FFF2-40B4-BE49-F238E27FC236}">
                        <a16:creationId xmlns:a16="http://schemas.microsoft.com/office/drawing/2014/main" id="{4BCEB5B6-C6A1-7A35-B860-DF630D674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3783" cy="19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F5DDFA" w14:textId="77777777" w:rsidR="00796C42" w:rsidRDefault="00796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9F613B"/>
    <w:multiLevelType w:val="hybridMultilevel"/>
    <w:tmpl w:val="96023200"/>
    <w:lvl w:ilvl="0" w:tplc="980A3C6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933AE"/>
    <w:multiLevelType w:val="hybridMultilevel"/>
    <w:tmpl w:val="41CCB1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94E73"/>
    <w:multiLevelType w:val="hybridMultilevel"/>
    <w:tmpl w:val="9AF099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127F7D"/>
    <w:multiLevelType w:val="hybridMultilevel"/>
    <w:tmpl w:val="73B8D8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8D748E"/>
    <w:multiLevelType w:val="hybridMultilevel"/>
    <w:tmpl w:val="DBFAAF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0366E"/>
    <w:multiLevelType w:val="hybridMultilevel"/>
    <w:tmpl w:val="04A0D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67DDC"/>
    <w:multiLevelType w:val="hybridMultilevel"/>
    <w:tmpl w:val="4BC66C1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96B7E"/>
    <w:multiLevelType w:val="hybridMultilevel"/>
    <w:tmpl w:val="3BB62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201EE"/>
    <w:multiLevelType w:val="hybridMultilevel"/>
    <w:tmpl w:val="A11C44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FF752B"/>
    <w:multiLevelType w:val="hybridMultilevel"/>
    <w:tmpl w:val="6D76D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76B7C"/>
    <w:multiLevelType w:val="hybridMultilevel"/>
    <w:tmpl w:val="514420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C7BDA"/>
    <w:multiLevelType w:val="hybridMultilevel"/>
    <w:tmpl w:val="C06A28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1862">
    <w:abstractNumId w:val="1"/>
  </w:num>
  <w:num w:numId="2" w16cid:durableId="1656295894">
    <w:abstractNumId w:val="0"/>
  </w:num>
  <w:num w:numId="3" w16cid:durableId="440997477">
    <w:abstractNumId w:val="4"/>
  </w:num>
  <w:num w:numId="4" w16cid:durableId="260377401">
    <w:abstractNumId w:val="14"/>
  </w:num>
  <w:num w:numId="5" w16cid:durableId="2021395560">
    <w:abstractNumId w:val="8"/>
  </w:num>
  <w:num w:numId="6" w16cid:durableId="1669552714">
    <w:abstractNumId w:val="3"/>
  </w:num>
  <w:num w:numId="7" w16cid:durableId="1754088306">
    <w:abstractNumId w:val="6"/>
  </w:num>
  <w:num w:numId="8" w16cid:durableId="1951934951">
    <w:abstractNumId w:val="9"/>
  </w:num>
  <w:num w:numId="9" w16cid:durableId="471290573">
    <w:abstractNumId w:val="10"/>
  </w:num>
  <w:num w:numId="10" w16cid:durableId="1448500125">
    <w:abstractNumId w:val="12"/>
  </w:num>
  <w:num w:numId="11" w16cid:durableId="665286184">
    <w:abstractNumId w:val="7"/>
  </w:num>
  <w:num w:numId="12" w16cid:durableId="371198816">
    <w:abstractNumId w:val="5"/>
  </w:num>
  <w:num w:numId="13" w16cid:durableId="1139763549">
    <w:abstractNumId w:val="11"/>
  </w:num>
  <w:num w:numId="14" w16cid:durableId="582102325">
    <w:abstractNumId w:val="15"/>
  </w:num>
  <w:num w:numId="15" w16cid:durableId="1413118765">
    <w:abstractNumId w:val="2"/>
  </w:num>
  <w:num w:numId="16" w16cid:durableId="4484740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77"/>
    <w:rsid w:val="000009FD"/>
    <w:rsid w:val="0003075E"/>
    <w:rsid w:val="00032021"/>
    <w:rsid w:val="00035117"/>
    <w:rsid w:val="00035745"/>
    <w:rsid w:val="000362CF"/>
    <w:rsid w:val="00041503"/>
    <w:rsid w:val="00044B6F"/>
    <w:rsid w:val="00047198"/>
    <w:rsid w:val="000471E1"/>
    <w:rsid w:val="00052CF6"/>
    <w:rsid w:val="000545A1"/>
    <w:rsid w:val="00056CF5"/>
    <w:rsid w:val="00060C2D"/>
    <w:rsid w:val="0006129D"/>
    <w:rsid w:val="00070A67"/>
    <w:rsid w:val="000778F9"/>
    <w:rsid w:val="00084E5D"/>
    <w:rsid w:val="00093238"/>
    <w:rsid w:val="00094D76"/>
    <w:rsid w:val="000A017C"/>
    <w:rsid w:val="000A119A"/>
    <w:rsid w:val="000A284F"/>
    <w:rsid w:val="000A3CE1"/>
    <w:rsid w:val="000B683B"/>
    <w:rsid w:val="000C2C05"/>
    <w:rsid w:val="000C3E6E"/>
    <w:rsid w:val="000D230E"/>
    <w:rsid w:val="000D5F29"/>
    <w:rsid w:val="000E0561"/>
    <w:rsid w:val="000E10FE"/>
    <w:rsid w:val="000E60E1"/>
    <w:rsid w:val="000F7B1B"/>
    <w:rsid w:val="001008FC"/>
    <w:rsid w:val="00101C03"/>
    <w:rsid w:val="001071FD"/>
    <w:rsid w:val="00112B55"/>
    <w:rsid w:val="00114174"/>
    <w:rsid w:val="00126A16"/>
    <w:rsid w:val="001337C6"/>
    <w:rsid w:val="00135D95"/>
    <w:rsid w:val="001411C6"/>
    <w:rsid w:val="001510DA"/>
    <w:rsid w:val="0015165E"/>
    <w:rsid w:val="001521C5"/>
    <w:rsid w:val="0016134B"/>
    <w:rsid w:val="0016243B"/>
    <w:rsid w:val="0017771D"/>
    <w:rsid w:val="00183A31"/>
    <w:rsid w:val="00185C45"/>
    <w:rsid w:val="00193BDE"/>
    <w:rsid w:val="001A07BC"/>
    <w:rsid w:val="001A18C8"/>
    <w:rsid w:val="001A1E69"/>
    <w:rsid w:val="001A27FE"/>
    <w:rsid w:val="001A3E7F"/>
    <w:rsid w:val="001B20B1"/>
    <w:rsid w:val="001C01E0"/>
    <w:rsid w:val="001D024E"/>
    <w:rsid w:val="001D0504"/>
    <w:rsid w:val="001D1242"/>
    <w:rsid w:val="001D5D61"/>
    <w:rsid w:val="001D6703"/>
    <w:rsid w:val="001D7C6B"/>
    <w:rsid w:val="001E53C1"/>
    <w:rsid w:val="001F3F8C"/>
    <w:rsid w:val="00202B10"/>
    <w:rsid w:val="00215326"/>
    <w:rsid w:val="00216209"/>
    <w:rsid w:val="00222BE5"/>
    <w:rsid w:val="002259D4"/>
    <w:rsid w:val="00226A69"/>
    <w:rsid w:val="0023015B"/>
    <w:rsid w:val="00244AC7"/>
    <w:rsid w:val="00244BB0"/>
    <w:rsid w:val="002459C2"/>
    <w:rsid w:val="00247F02"/>
    <w:rsid w:val="0025216F"/>
    <w:rsid w:val="00253185"/>
    <w:rsid w:val="00264069"/>
    <w:rsid w:val="00277C33"/>
    <w:rsid w:val="00282ADE"/>
    <w:rsid w:val="00285D77"/>
    <w:rsid w:val="002869D8"/>
    <w:rsid w:val="00287773"/>
    <w:rsid w:val="00291798"/>
    <w:rsid w:val="00295604"/>
    <w:rsid w:val="002A3322"/>
    <w:rsid w:val="002A3EF6"/>
    <w:rsid w:val="002A4EF3"/>
    <w:rsid w:val="002A52F6"/>
    <w:rsid w:val="002A758C"/>
    <w:rsid w:val="002A7C5D"/>
    <w:rsid w:val="002B2413"/>
    <w:rsid w:val="002B25A5"/>
    <w:rsid w:val="002C0342"/>
    <w:rsid w:val="002D5254"/>
    <w:rsid w:val="002D55D8"/>
    <w:rsid w:val="002D681D"/>
    <w:rsid w:val="002D6F20"/>
    <w:rsid w:val="002E7147"/>
    <w:rsid w:val="002E78B8"/>
    <w:rsid w:val="002F0FB5"/>
    <w:rsid w:val="002F2883"/>
    <w:rsid w:val="002F2BDE"/>
    <w:rsid w:val="002F5C2D"/>
    <w:rsid w:val="002F5C57"/>
    <w:rsid w:val="002F650B"/>
    <w:rsid w:val="002F753A"/>
    <w:rsid w:val="00304C15"/>
    <w:rsid w:val="003202F0"/>
    <w:rsid w:val="00320E9C"/>
    <w:rsid w:val="00321A5A"/>
    <w:rsid w:val="00324E1E"/>
    <w:rsid w:val="003303F6"/>
    <w:rsid w:val="003348CF"/>
    <w:rsid w:val="00334EC4"/>
    <w:rsid w:val="00335439"/>
    <w:rsid w:val="003354C4"/>
    <w:rsid w:val="00344012"/>
    <w:rsid w:val="0035162F"/>
    <w:rsid w:val="0035182C"/>
    <w:rsid w:val="00352229"/>
    <w:rsid w:val="00356F14"/>
    <w:rsid w:val="0036101D"/>
    <w:rsid w:val="003631F9"/>
    <w:rsid w:val="003677B9"/>
    <w:rsid w:val="003717D9"/>
    <w:rsid w:val="003731AB"/>
    <w:rsid w:val="00381EB2"/>
    <w:rsid w:val="00383879"/>
    <w:rsid w:val="00383BAB"/>
    <w:rsid w:val="00387F44"/>
    <w:rsid w:val="00391DDF"/>
    <w:rsid w:val="00393C64"/>
    <w:rsid w:val="003949D8"/>
    <w:rsid w:val="003A0F83"/>
    <w:rsid w:val="003A4CF4"/>
    <w:rsid w:val="003A7D4C"/>
    <w:rsid w:val="003C001F"/>
    <w:rsid w:val="003C0B5C"/>
    <w:rsid w:val="003C57CD"/>
    <w:rsid w:val="003C75B8"/>
    <w:rsid w:val="003C7E99"/>
    <w:rsid w:val="003D0376"/>
    <w:rsid w:val="003D2B31"/>
    <w:rsid w:val="003D470D"/>
    <w:rsid w:val="003D6990"/>
    <w:rsid w:val="003E74A8"/>
    <w:rsid w:val="003F5BAC"/>
    <w:rsid w:val="00412F63"/>
    <w:rsid w:val="00431257"/>
    <w:rsid w:val="0043187F"/>
    <w:rsid w:val="00432650"/>
    <w:rsid w:val="004334B0"/>
    <w:rsid w:val="004336BF"/>
    <w:rsid w:val="00434027"/>
    <w:rsid w:val="00437A8F"/>
    <w:rsid w:val="00451790"/>
    <w:rsid w:val="004521DF"/>
    <w:rsid w:val="00455614"/>
    <w:rsid w:val="00456CBC"/>
    <w:rsid w:val="00457760"/>
    <w:rsid w:val="00461D9C"/>
    <w:rsid w:val="004620FC"/>
    <w:rsid w:val="00463895"/>
    <w:rsid w:val="00472BFF"/>
    <w:rsid w:val="004749A1"/>
    <w:rsid w:val="00476031"/>
    <w:rsid w:val="00484DA9"/>
    <w:rsid w:val="00487B6C"/>
    <w:rsid w:val="004927E7"/>
    <w:rsid w:val="004B0D9E"/>
    <w:rsid w:val="004B4FD1"/>
    <w:rsid w:val="004C3633"/>
    <w:rsid w:val="004C4CBE"/>
    <w:rsid w:val="004C71C1"/>
    <w:rsid w:val="004D121A"/>
    <w:rsid w:val="004D2262"/>
    <w:rsid w:val="004D5917"/>
    <w:rsid w:val="004D67E7"/>
    <w:rsid w:val="004E730C"/>
    <w:rsid w:val="004F1BBE"/>
    <w:rsid w:val="004F3069"/>
    <w:rsid w:val="004F380A"/>
    <w:rsid w:val="004F4186"/>
    <w:rsid w:val="004F42E7"/>
    <w:rsid w:val="004F5CAC"/>
    <w:rsid w:val="00500EA2"/>
    <w:rsid w:val="00502563"/>
    <w:rsid w:val="00506B96"/>
    <w:rsid w:val="00507725"/>
    <w:rsid w:val="005267D2"/>
    <w:rsid w:val="00530688"/>
    <w:rsid w:val="00531600"/>
    <w:rsid w:val="00532CB0"/>
    <w:rsid w:val="00535C5E"/>
    <w:rsid w:val="00535FE0"/>
    <w:rsid w:val="00542FBC"/>
    <w:rsid w:val="00544B08"/>
    <w:rsid w:val="005550F9"/>
    <w:rsid w:val="00556844"/>
    <w:rsid w:val="00560480"/>
    <w:rsid w:val="00560AB9"/>
    <w:rsid w:val="00563773"/>
    <w:rsid w:val="005661F8"/>
    <w:rsid w:val="00566CCD"/>
    <w:rsid w:val="00572C27"/>
    <w:rsid w:val="00573EB6"/>
    <w:rsid w:val="00574139"/>
    <w:rsid w:val="00574B84"/>
    <w:rsid w:val="005760D9"/>
    <w:rsid w:val="00577E9F"/>
    <w:rsid w:val="00582B8B"/>
    <w:rsid w:val="00583384"/>
    <w:rsid w:val="00585E29"/>
    <w:rsid w:val="005A2FF7"/>
    <w:rsid w:val="005A3A8D"/>
    <w:rsid w:val="005A7959"/>
    <w:rsid w:val="005B74ED"/>
    <w:rsid w:val="005C3060"/>
    <w:rsid w:val="005C32EA"/>
    <w:rsid w:val="005C4621"/>
    <w:rsid w:val="005C72D2"/>
    <w:rsid w:val="005C78AC"/>
    <w:rsid w:val="005D3038"/>
    <w:rsid w:val="005D3281"/>
    <w:rsid w:val="005D6F62"/>
    <w:rsid w:val="005E28D1"/>
    <w:rsid w:val="00601F2A"/>
    <w:rsid w:val="0060249F"/>
    <w:rsid w:val="00603C9C"/>
    <w:rsid w:val="00611BA6"/>
    <w:rsid w:val="00613A2E"/>
    <w:rsid w:val="006207BC"/>
    <w:rsid w:val="00627C77"/>
    <w:rsid w:val="00631762"/>
    <w:rsid w:val="006334CF"/>
    <w:rsid w:val="00642FB1"/>
    <w:rsid w:val="00643C51"/>
    <w:rsid w:val="006450F0"/>
    <w:rsid w:val="00645245"/>
    <w:rsid w:val="00654EB6"/>
    <w:rsid w:val="00657ADC"/>
    <w:rsid w:val="00657C0F"/>
    <w:rsid w:val="00657D28"/>
    <w:rsid w:val="006649A0"/>
    <w:rsid w:val="00677BEF"/>
    <w:rsid w:val="00682D46"/>
    <w:rsid w:val="006835A6"/>
    <w:rsid w:val="006854D8"/>
    <w:rsid w:val="00687787"/>
    <w:rsid w:val="00691C7F"/>
    <w:rsid w:val="00696DBC"/>
    <w:rsid w:val="00697B44"/>
    <w:rsid w:val="006A2EAA"/>
    <w:rsid w:val="006B0166"/>
    <w:rsid w:val="006B2C49"/>
    <w:rsid w:val="006C40FD"/>
    <w:rsid w:val="006C6924"/>
    <w:rsid w:val="006D5241"/>
    <w:rsid w:val="006E3129"/>
    <w:rsid w:val="006F0B88"/>
    <w:rsid w:val="006F306D"/>
    <w:rsid w:val="006F75D0"/>
    <w:rsid w:val="00700A44"/>
    <w:rsid w:val="00701A19"/>
    <w:rsid w:val="00704167"/>
    <w:rsid w:val="0070504D"/>
    <w:rsid w:val="00711404"/>
    <w:rsid w:val="00711863"/>
    <w:rsid w:val="00714729"/>
    <w:rsid w:val="00715404"/>
    <w:rsid w:val="0071593A"/>
    <w:rsid w:val="00715B4D"/>
    <w:rsid w:val="00727567"/>
    <w:rsid w:val="0073208C"/>
    <w:rsid w:val="007442E8"/>
    <w:rsid w:val="00744AD2"/>
    <w:rsid w:val="00747FAB"/>
    <w:rsid w:val="0075302B"/>
    <w:rsid w:val="00766A3B"/>
    <w:rsid w:val="00770F09"/>
    <w:rsid w:val="00770F69"/>
    <w:rsid w:val="007754C1"/>
    <w:rsid w:val="00776059"/>
    <w:rsid w:val="007820A7"/>
    <w:rsid w:val="007903B1"/>
    <w:rsid w:val="00791BEA"/>
    <w:rsid w:val="0079637A"/>
    <w:rsid w:val="00796C42"/>
    <w:rsid w:val="007A4E13"/>
    <w:rsid w:val="007A7146"/>
    <w:rsid w:val="007B3105"/>
    <w:rsid w:val="007B4B16"/>
    <w:rsid w:val="007D0687"/>
    <w:rsid w:val="007D1969"/>
    <w:rsid w:val="007D2108"/>
    <w:rsid w:val="007D2EED"/>
    <w:rsid w:val="007E7AD4"/>
    <w:rsid w:val="0080045F"/>
    <w:rsid w:val="008014B6"/>
    <w:rsid w:val="00803644"/>
    <w:rsid w:val="00814ABC"/>
    <w:rsid w:val="00816770"/>
    <w:rsid w:val="00817A5B"/>
    <w:rsid w:val="00827B1D"/>
    <w:rsid w:val="00827EF0"/>
    <w:rsid w:val="008341C7"/>
    <w:rsid w:val="00834C02"/>
    <w:rsid w:val="00837AB9"/>
    <w:rsid w:val="00846835"/>
    <w:rsid w:val="0084686C"/>
    <w:rsid w:val="0085343E"/>
    <w:rsid w:val="0085489F"/>
    <w:rsid w:val="00870105"/>
    <w:rsid w:val="00870D29"/>
    <w:rsid w:val="00875601"/>
    <w:rsid w:val="00877FD0"/>
    <w:rsid w:val="00882260"/>
    <w:rsid w:val="00883357"/>
    <w:rsid w:val="00885C56"/>
    <w:rsid w:val="008912F7"/>
    <w:rsid w:val="00896018"/>
    <w:rsid w:val="00897AD8"/>
    <w:rsid w:val="008A2FD8"/>
    <w:rsid w:val="008B0738"/>
    <w:rsid w:val="008B5AD1"/>
    <w:rsid w:val="008B7E50"/>
    <w:rsid w:val="008C3DC1"/>
    <w:rsid w:val="008C6DD1"/>
    <w:rsid w:val="008D00C1"/>
    <w:rsid w:val="008D193D"/>
    <w:rsid w:val="008D1EE3"/>
    <w:rsid w:val="008D699B"/>
    <w:rsid w:val="008E634D"/>
    <w:rsid w:val="00905F68"/>
    <w:rsid w:val="00911A77"/>
    <w:rsid w:val="00915ADB"/>
    <w:rsid w:val="0091646E"/>
    <w:rsid w:val="00922685"/>
    <w:rsid w:val="00924CDD"/>
    <w:rsid w:val="00925CA1"/>
    <w:rsid w:val="00934470"/>
    <w:rsid w:val="00935677"/>
    <w:rsid w:val="009412AD"/>
    <w:rsid w:val="009414D3"/>
    <w:rsid w:val="00941E87"/>
    <w:rsid w:val="009439E9"/>
    <w:rsid w:val="0094522C"/>
    <w:rsid w:val="0095523D"/>
    <w:rsid w:val="00962316"/>
    <w:rsid w:val="0096499F"/>
    <w:rsid w:val="0096787B"/>
    <w:rsid w:val="0097041D"/>
    <w:rsid w:val="00972225"/>
    <w:rsid w:val="009730A2"/>
    <w:rsid w:val="00973450"/>
    <w:rsid w:val="009848E1"/>
    <w:rsid w:val="00993A7B"/>
    <w:rsid w:val="009954F5"/>
    <w:rsid w:val="00995E58"/>
    <w:rsid w:val="009A404A"/>
    <w:rsid w:val="009A54F2"/>
    <w:rsid w:val="009D0F2C"/>
    <w:rsid w:val="009D2FC6"/>
    <w:rsid w:val="009D3D54"/>
    <w:rsid w:val="009D3F5B"/>
    <w:rsid w:val="009E2BCB"/>
    <w:rsid w:val="009E36AF"/>
    <w:rsid w:val="009E4038"/>
    <w:rsid w:val="009E6D83"/>
    <w:rsid w:val="009F25C4"/>
    <w:rsid w:val="00A02F35"/>
    <w:rsid w:val="00A06334"/>
    <w:rsid w:val="00A06D10"/>
    <w:rsid w:val="00A12819"/>
    <w:rsid w:val="00A143F2"/>
    <w:rsid w:val="00A16110"/>
    <w:rsid w:val="00A16E8E"/>
    <w:rsid w:val="00A17048"/>
    <w:rsid w:val="00A21490"/>
    <w:rsid w:val="00A219AC"/>
    <w:rsid w:val="00A34D58"/>
    <w:rsid w:val="00A37D3E"/>
    <w:rsid w:val="00A42ECC"/>
    <w:rsid w:val="00A50247"/>
    <w:rsid w:val="00A509EF"/>
    <w:rsid w:val="00A51C19"/>
    <w:rsid w:val="00A56EC5"/>
    <w:rsid w:val="00A641E6"/>
    <w:rsid w:val="00A65E37"/>
    <w:rsid w:val="00A6623E"/>
    <w:rsid w:val="00A6652B"/>
    <w:rsid w:val="00A67985"/>
    <w:rsid w:val="00A77C9B"/>
    <w:rsid w:val="00A81847"/>
    <w:rsid w:val="00A81B04"/>
    <w:rsid w:val="00A855AA"/>
    <w:rsid w:val="00A85759"/>
    <w:rsid w:val="00A862E3"/>
    <w:rsid w:val="00A91705"/>
    <w:rsid w:val="00A93DF6"/>
    <w:rsid w:val="00A94554"/>
    <w:rsid w:val="00A976FA"/>
    <w:rsid w:val="00AA194F"/>
    <w:rsid w:val="00AB6B83"/>
    <w:rsid w:val="00AB772F"/>
    <w:rsid w:val="00AC33A6"/>
    <w:rsid w:val="00AD2F8D"/>
    <w:rsid w:val="00AD49C1"/>
    <w:rsid w:val="00AD6C5F"/>
    <w:rsid w:val="00AE0B59"/>
    <w:rsid w:val="00AF31F8"/>
    <w:rsid w:val="00AF3BFD"/>
    <w:rsid w:val="00AF49FE"/>
    <w:rsid w:val="00AF4A02"/>
    <w:rsid w:val="00AF7D13"/>
    <w:rsid w:val="00B00A0C"/>
    <w:rsid w:val="00B11032"/>
    <w:rsid w:val="00B14700"/>
    <w:rsid w:val="00B20D1A"/>
    <w:rsid w:val="00B21C10"/>
    <w:rsid w:val="00B2435C"/>
    <w:rsid w:val="00B330CE"/>
    <w:rsid w:val="00B33EE9"/>
    <w:rsid w:val="00B34832"/>
    <w:rsid w:val="00B41420"/>
    <w:rsid w:val="00B42469"/>
    <w:rsid w:val="00B43992"/>
    <w:rsid w:val="00B4686F"/>
    <w:rsid w:val="00B52084"/>
    <w:rsid w:val="00B52B3A"/>
    <w:rsid w:val="00B53E4E"/>
    <w:rsid w:val="00B5490A"/>
    <w:rsid w:val="00B671CA"/>
    <w:rsid w:val="00B70419"/>
    <w:rsid w:val="00B711D6"/>
    <w:rsid w:val="00B7459D"/>
    <w:rsid w:val="00B80FAB"/>
    <w:rsid w:val="00B841F5"/>
    <w:rsid w:val="00B8683E"/>
    <w:rsid w:val="00B94389"/>
    <w:rsid w:val="00BA36EF"/>
    <w:rsid w:val="00BB1FAC"/>
    <w:rsid w:val="00BB7A8C"/>
    <w:rsid w:val="00BC20AE"/>
    <w:rsid w:val="00BC30F4"/>
    <w:rsid w:val="00BC4EE3"/>
    <w:rsid w:val="00BD7D01"/>
    <w:rsid w:val="00BE2E5A"/>
    <w:rsid w:val="00BE629B"/>
    <w:rsid w:val="00BF5FD0"/>
    <w:rsid w:val="00C00C5F"/>
    <w:rsid w:val="00C0102C"/>
    <w:rsid w:val="00C0201C"/>
    <w:rsid w:val="00C02F50"/>
    <w:rsid w:val="00C04479"/>
    <w:rsid w:val="00C0593D"/>
    <w:rsid w:val="00C060A6"/>
    <w:rsid w:val="00C107CF"/>
    <w:rsid w:val="00C119D4"/>
    <w:rsid w:val="00C17F79"/>
    <w:rsid w:val="00C2416E"/>
    <w:rsid w:val="00C246D9"/>
    <w:rsid w:val="00C30F66"/>
    <w:rsid w:val="00C36D94"/>
    <w:rsid w:val="00C370AE"/>
    <w:rsid w:val="00C37534"/>
    <w:rsid w:val="00C42B25"/>
    <w:rsid w:val="00C50AA8"/>
    <w:rsid w:val="00C527F9"/>
    <w:rsid w:val="00C531E1"/>
    <w:rsid w:val="00C55374"/>
    <w:rsid w:val="00C56477"/>
    <w:rsid w:val="00C6603C"/>
    <w:rsid w:val="00C75100"/>
    <w:rsid w:val="00C84EF6"/>
    <w:rsid w:val="00C870B9"/>
    <w:rsid w:val="00C91B21"/>
    <w:rsid w:val="00C96B47"/>
    <w:rsid w:val="00CA3A2B"/>
    <w:rsid w:val="00CA478F"/>
    <w:rsid w:val="00CA5C2D"/>
    <w:rsid w:val="00CB3774"/>
    <w:rsid w:val="00CB383A"/>
    <w:rsid w:val="00CB406C"/>
    <w:rsid w:val="00CB424A"/>
    <w:rsid w:val="00CB7123"/>
    <w:rsid w:val="00CC08C8"/>
    <w:rsid w:val="00CC6C52"/>
    <w:rsid w:val="00CD23EB"/>
    <w:rsid w:val="00CD4CAA"/>
    <w:rsid w:val="00CD60A6"/>
    <w:rsid w:val="00CD646B"/>
    <w:rsid w:val="00CF0617"/>
    <w:rsid w:val="00CF08B6"/>
    <w:rsid w:val="00CF29BA"/>
    <w:rsid w:val="00CF2E61"/>
    <w:rsid w:val="00D13B58"/>
    <w:rsid w:val="00D13F7A"/>
    <w:rsid w:val="00D24F5A"/>
    <w:rsid w:val="00D45A5B"/>
    <w:rsid w:val="00D513FC"/>
    <w:rsid w:val="00D52C0A"/>
    <w:rsid w:val="00D56264"/>
    <w:rsid w:val="00D61DA6"/>
    <w:rsid w:val="00D7086D"/>
    <w:rsid w:val="00D70BFF"/>
    <w:rsid w:val="00D73517"/>
    <w:rsid w:val="00D73869"/>
    <w:rsid w:val="00D8017D"/>
    <w:rsid w:val="00D81D55"/>
    <w:rsid w:val="00D834A7"/>
    <w:rsid w:val="00D87A48"/>
    <w:rsid w:val="00D90F93"/>
    <w:rsid w:val="00D91821"/>
    <w:rsid w:val="00D92C14"/>
    <w:rsid w:val="00D935D5"/>
    <w:rsid w:val="00D96E14"/>
    <w:rsid w:val="00DA30EC"/>
    <w:rsid w:val="00DA7625"/>
    <w:rsid w:val="00DB33B4"/>
    <w:rsid w:val="00DB3A8D"/>
    <w:rsid w:val="00DB419A"/>
    <w:rsid w:val="00DB59BC"/>
    <w:rsid w:val="00DC56D2"/>
    <w:rsid w:val="00DC5BE5"/>
    <w:rsid w:val="00DD0D1E"/>
    <w:rsid w:val="00DD15F6"/>
    <w:rsid w:val="00DE1442"/>
    <w:rsid w:val="00DE38B3"/>
    <w:rsid w:val="00DE4092"/>
    <w:rsid w:val="00DE69FF"/>
    <w:rsid w:val="00DE7237"/>
    <w:rsid w:val="00DF5580"/>
    <w:rsid w:val="00DF7C84"/>
    <w:rsid w:val="00E012EE"/>
    <w:rsid w:val="00E02FE0"/>
    <w:rsid w:val="00E04588"/>
    <w:rsid w:val="00E04751"/>
    <w:rsid w:val="00E11DB3"/>
    <w:rsid w:val="00E16797"/>
    <w:rsid w:val="00E17B82"/>
    <w:rsid w:val="00E20BDB"/>
    <w:rsid w:val="00E27DF9"/>
    <w:rsid w:val="00E30567"/>
    <w:rsid w:val="00E36878"/>
    <w:rsid w:val="00E431D8"/>
    <w:rsid w:val="00E607B6"/>
    <w:rsid w:val="00E62A51"/>
    <w:rsid w:val="00E660F5"/>
    <w:rsid w:val="00E66360"/>
    <w:rsid w:val="00E67A42"/>
    <w:rsid w:val="00E82B0C"/>
    <w:rsid w:val="00E83687"/>
    <w:rsid w:val="00E86B44"/>
    <w:rsid w:val="00E9589E"/>
    <w:rsid w:val="00E9684A"/>
    <w:rsid w:val="00EA40C2"/>
    <w:rsid w:val="00EA449C"/>
    <w:rsid w:val="00EA48F8"/>
    <w:rsid w:val="00EB701F"/>
    <w:rsid w:val="00EC7D0C"/>
    <w:rsid w:val="00EE17EE"/>
    <w:rsid w:val="00EE26B6"/>
    <w:rsid w:val="00EF0B89"/>
    <w:rsid w:val="00F04AB9"/>
    <w:rsid w:val="00F05077"/>
    <w:rsid w:val="00F05766"/>
    <w:rsid w:val="00F134E6"/>
    <w:rsid w:val="00F13B5E"/>
    <w:rsid w:val="00F175FD"/>
    <w:rsid w:val="00F2211D"/>
    <w:rsid w:val="00F2667A"/>
    <w:rsid w:val="00F31321"/>
    <w:rsid w:val="00F33C46"/>
    <w:rsid w:val="00F4064B"/>
    <w:rsid w:val="00F436BA"/>
    <w:rsid w:val="00F45E17"/>
    <w:rsid w:val="00F52B12"/>
    <w:rsid w:val="00F54842"/>
    <w:rsid w:val="00F55C1A"/>
    <w:rsid w:val="00F61B2D"/>
    <w:rsid w:val="00F66256"/>
    <w:rsid w:val="00F7412B"/>
    <w:rsid w:val="00F76A40"/>
    <w:rsid w:val="00FA0094"/>
    <w:rsid w:val="00FA1736"/>
    <w:rsid w:val="00FA73E2"/>
    <w:rsid w:val="00FC1B84"/>
    <w:rsid w:val="00FD0DBD"/>
    <w:rsid w:val="00FD7C63"/>
    <w:rsid w:val="00FE1F95"/>
    <w:rsid w:val="00FE3561"/>
    <w:rsid w:val="00FE763F"/>
    <w:rsid w:val="00FF291F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C5CFE"/>
  <w15:chartTrackingRefBased/>
  <w15:docId w15:val="{09829ECF-8A37-DC47-8AD2-3A69509B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F05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-23/Library/Containers/com.microsoft.Word/Data/Library/Application%20Support/Microsoft/Office/16.0/DTS/en-IN%7b8E30DDE8-F08B-8E43-93BB-2C9EA4019C63%7d/%7bD2884E92-4152-204F-8201-4F293AD8CF63%7dtf1000208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52886AB525A94783F05B8A03602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9CBBF-6954-B249-8537-6888573A71FC}"/>
      </w:docPartPr>
      <w:docPartBody>
        <w:p w:rsidR="00BD1162" w:rsidRDefault="00406797" w:rsidP="00406797">
          <w:pPr>
            <w:pStyle w:val="8852886AB525A94783F05B8A03602AC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97"/>
    <w:rsid w:val="000C2A9A"/>
    <w:rsid w:val="001B5473"/>
    <w:rsid w:val="00280AAB"/>
    <w:rsid w:val="00313B2C"/>
    <w:rsid w:val="00355D4C"/>
    <w:rsid w:val="00406797"/>
    <w:rsid w:val="00491CB5"/>
    <w:rsid w:val="005376A1"/>
    <w:rsid w:val="00586A68"/>
    <w:rsid w:val="00631762"/>
    <w:rsid w:val="0091103F"/>
    <w:rsid w:val="00984D93"/>
    <w:rsid w:val="00A038D9"/>
    <w:rsid w:val="00BB01D6"/>
    <w:rsid w:val="00BD1162"/>
    <w:rsid w:val="00C52695"/>
    <w:rsid w:val="00F05766"/>
    <w:rsid w:val="00F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52886AB525A94783F05B8A03602ACA">
    <w:name w:val="8852886AB525A94783F05B8A03602ACA"/>
    <w:rsid w:val="004067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{D2884E92-4152-204F-8201-4F293AD8CF63}tf10002086.dotx</Template>
  <TotalTime>542</TotalTime>
  <Pages>6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MAC-23</dc:creator>
  <cp:keywords/>
  <dc:description/>
  <cp:lastModifiedBy>MAC-23</cp:lastModifiedBy>
  <cp:revision>567</cp:revision>
  <dcterms:created xsi:type="dcterms:W3CDTF">2025-11-06T05:45:00Z</dcterms:created>
  <dcterms:modified xsi:type="dcterms:W3CDTF">2025-12-10T05:50:00Z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